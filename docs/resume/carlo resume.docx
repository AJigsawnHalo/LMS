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97A" w:rsidRPr="001268A7" w:rsidRDefault="00B216E6" w:rsidP="001268A7">
      <w:pPr>
        <w:spacing w:line="240" w:lineRule="auto"/>
        <w:rPr>
          <w:rFonts w:cstheme="minorHAnsi"/>
          <w:sz w:val="2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5013325</wp:posOffset>
            </wp:positionH>
            <wp:positionV relativeFrom="paragraph">
              <wp:posOffset>-1134745</wp:posOffset>
            </wp:positionV>
            <wp:extent cx="1828800" cy="1828800"/>
            <wp:effectExtent l="0" t="0" r="0" b="0"/>
            <wp:wrapNone/>
            <wp:docPr id="2" name="Picture 2" descr="C:\Users\De Guzman\AppData\Local\Microsoft\Windows\Temporary Internet Files\Content.Word\48 car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 Guzman\AppData\Local\Microsoft\Windows\Temporary Internet Files\Content.Word\48 carl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B13" w:rsidRPr="001268A7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-144986</wp:posOffset>
                </wp:positionV>
                <wp:extent cx="494030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0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7D3A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11.4pt" to="389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" strokecolor="#27d3aa" strokeweight="1.5pt">
                <w10:wrap anchorx="margin"/>
              </v:line>
            </w:pict>
          </mc:Fallback>
        </mc:AlternateContent>
      </w:r>
      <w:r w:rsidR="00D7740E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B3CE88" wp14:editId="2007130C">
                <wp:simplePos x="0" y="0"/>
                <wp:positionH relativeFrom="margin">
                  <wp:posOffset>4530090</wp:posOffset>
                </wp:positionH>
                <wp:positionV relativeFrom="paragraph">
                  <wp:posOffset>744855</wp:posOffset>
                </wp:positionV>
                <wp:extent cx="2304415" cy="1487805"/>
                <wp:effectExtent l="0" t="0" r="19685" b="1714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487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4ADEBB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4ACC" w:rsidRDefault="002645C2" w:rsidP="00EA356E">
                            <w:pPr>
                              <w:tabs>
                                <w:tab w:val="left" w:pos="1080"/>
                              </w:tabs>
                              <w:spacing w:after="0" w:line="240" w:lineRule="auto"/>
                              <w:rPr>
                                <w:b/>
                                <w:color w:val="4ADEBB"/>
                              </w:rPr>
                            </w:pPr>
                            <w:r w:rsidRPr="002645C2">
                              <w:rPr>
                                <w:b/>
                                <w:color w:val="4ADEBB"/>
                              </w:rPr>
                              <w:t>REFERENCES</w:t>
                            </w:r>
                          </w:p>
                          <w:p w:rsidR="008A4ACC" w:rsidRPr="008A4ACC" w:rsidRDefault="002645C2" w:rsidP="00284CC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ind w:left="360"/>
                              <w:rPr>
                                <w:b/>
                                <w:color w:val="4ADEBB"/>
                              </w:rPr>
                            </w:pPr>
                            <w:r w:rsidRPr="008A4ACC">
                              <w:rPr>
                                <w:rFonts w:cstheme="minorHAnsi"/>
                                <w:b/>
                              </w:rPr>
                              <w:t>Engr.</w:t>
                            </w:r>
                            <w:r w:rsidR="001D52BB">
                              <w:rPr>
                                <w:rFonts w:cstheme="minorHAnsi"/>
                                <w:b/>
                              </w:rPr>
                              <w:t xml:space="preserve"> </w:t>
                            </w:r>
                            <w:r w:rsidRPr="008A4ACC">
                              <w:rPr>
                                <w:rFonts w:cstheme="minorHAnsi"/>
                                <w:b/>
                              </w:rPr>
                              <w:t>Paul Ryan A. Santiago</w:t>
                            </w:r>
                            <w:r w:rsidRPr="008A4ACC"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  <w:r w:rsidRPr="008A4ACC">
                              <w:rPr>
                                <w:rFonts w:cstheme="minorHAnsi"/>
                              </w:rPr>
                              <w:t>Instructor, AMA Computer College Malolos</w:t>
                            </w:r>
                            <w:r w:rsidRPr="008A4ACC">
                              <w:rPr>
                                <w:rFonts w:cstheme="minorHAnsi"/>
                              </w:rPr>
                              <w:br/>
                              <w:t>0905-131</w:t>
                            </w:r>
                            <w:r w:rsidR="00C52C79">
                              <w:rPr>
                                <w:rFonts w:cstheme="minorHAnsi"/>
                              </w:rPr>
                              <w:t>-</w:t>
                            </w:r>
                            <w:r w:rsidRPr="008A4ACC">
                              <w:rPr>
                                <w:rFonts w:cstheme="minorHAnsi"/>
                              </w:rPr>
                              <w:t>3357</w:t>
                            </w:r>
                          </w:p>
                          <w:p w:rsidR="001836D9" w:rsidRPr="008A4ACC" w:rsidRDefault="002645C2" w:rsidP="00284CC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0"/>
                                <w:tab w:val="left" w:pos="90"/>
                                <w:tab w:val="left" w:pos="1080"/>
                              </w:tabs>
                              <w:spacing w:after="0" w:line="240" w:lineRule="auto"/>
                              <w:ind w:left="360"/>
                              <w:rPr>
                                <w:b/>
                                <w:color w:val="4ADEBB"/>
                              </w:rPr>
                            </w:pPr>
                            <w:r w:rsidRPr="008A4ACC">
                              <w:rPr>
                                <w:rFonts w:cstheme="minorHAnsi"/>
                                <w:b/>
                              </w:rPr>
                              <w:t>Engr.</w:t>
                            </w:r>
                            <w:r w:rsidR="001D52BB">
                              <w:rPr>
                                <w:rFonts w:cstheme="minorHAnsi"/>
                                <w:b/>
                              </w:rPr>
                              <w:t xml:space="preserve"> </w:t>
                            </w:r>
                            <w:r w:rsidRPr="008A4ACC">
                              <w:rPr>
                                <w:rFonts w:cstheme="minorHAnsi"/>
                                <w:b/>
                              </w:rPr>
                              <w:t>Atilano C. Mendoza</w:t>
                            </w:r>
                            <w:r w:rsidRPr="008A4ACC"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  <w:r w:rsidRPr="008A4ACC">
                              <w:rPr>
                                <w:rFonts w:cstheme="minorHAnsi"/>
                              </w:rPr>
                              <w:t>Businessman</w:t>
                            </w:r>
                            <w:r w:rsidRPr="008A4ACC">
                              <w:rPr>
                                <w:rFonts w:cstheme="minorHAnsi"/>
                              </w:rPr>
                              <w:br/>
                              <w:t>0936-924-1914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6.7pt;margin-top:58.65pt;width:181.45pt;height:117.1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" fillcolor="white [3212]" strokecolor="#4adebb">
                <v:textbox>
                  <w:txbxContent>
                    <w:p w:rsidR="008A4ACC" w:rsidRDefault="002645C2" w:rsidP="00EA356E">
                      <w:pPr>
                        <w:tabs>
                          <w:tab w:val="left" w:pos="1080"/>
                        </w:tabs>
                        <w:spacing w:after="0" w:line="240" w:lineRule="auto"/>
                        <w:rPr>
                          <w:b/>
                          <w:color w:val="4ADEBB"/>
                        </w:rPr>
                      </w:pPr>
                      <w:r w:rsidRPr="002645C2">
                        <w:rPr>
                          <w:b/>
                          <w:color w:val="4ADEBB"/>
                        </w:rPr>
                        <w:t>REFERENCES</w:t>
                      </w:r>
                    </w:p>
                    <w:p w:rsidR="008A4ACC" w:rsidRPr="008A4ACC" w:rsidRDefault="002645C2" w:rsidP="00284CC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ind w:left="360"/>
                        <w:rPr>
                          <w:b/>
                          <w:color w:val="4ADEBB"/>
                        </w:rPr>
                      </w:pPr>
                      <w:r w:rsidRPr="008A4ACC">
                        <w:rPr>
                          <w:rFonts w:cstheme="minorHAnsi"/>
                          <w:b/>
                        </w:rPr>
                        <w:t>Engr.</w:t>
                      </w:r>
                      <w:r w:rsidR="001D52BB">
                        <w:rPr>
                          <w:rFonts w:cstheme="minorHAnsi"/>
                          <w:b/>
                        </w:rPr>
                        <w:t xml:space="preserve"> </w:t>
                      </w:r>
                      <w:r w:rsidRPr="008A4ACC">
                        <w:rPr>
                          <w:rFonts w:cstheme="minorHAnsi"/>
                          <w:b/>
                        </w:rPr>
                        <w:t>Paul Ryan A. Santiago</w:t>
                      </w:r>
                      <w:r w:rsidRPr="008A4ACC">
                        <w:rPr>
                          <w:rFonts w:cstheme="minorHAnsi"/>
                          <w:b/>
                        </w:rPr>
                        <w:br/>
                      </w:r>
                      <w:r w:rsidRPr="008A4ACC">
                        <w:rPr>
                          <w:rFonts w:cstheme="minorHAnsi"/>
                        </w:rPr>
                        <w:t>Instructor, AMA Computer College Malolos</w:t>
                      </w:r>
                      <w:r w:rsidRPr="008A4ACC">
                        <w:rPr>
                          <w:rFonts w:cstheme="minorHAnsi"/>
                        </w:rPr>
                        <w:br/>
                        <w:t>0905-131</w:t>
                      </w:r>
                      <w:r w:rsidR="00C52C79">
                        <w:rPr>
                          <w:rFonts w:cstheme="minorHAnsi"/>
                        </w:rPr>
                        <w:t>-</w:t>
                      </w:r>
                      <w:r w:rsidRPr="008A4ACC">
                        <w:rPr>
                          <w:rFonts w:cstheme="minorHAnsi"/>
                        </w:rPr>
                        <w:t>3357</w:t>
                      </w:r>
                    </w:p>
                    <w:p w:rsidR="001836D9" w:rsidRPr="008A4ACC" w:rsidRDefault="002645C2" w:rsidP="00284CC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0"/>
                          <w:tab w:val="left" w:pos="90"/>
                          <w:tab w:val="left" w:pos="1080"/>
                        </w:tabs>
                        <w:spacing w:after="0" w:line="240" w:lineRule="auto"/>
                        <w:ind w:left="360"/>
                        <w:rPr>
                          <w:b/>
                          <w:color w:val="4ADEBB"/>
                        </w:rPr>
                      </w:pPr>
                      <w:r w:rsidRPr="008A4ACC">
                        <w:rPr>
                          <w:rFonts w:cstheme="minorHAnsi"/>
                          <w:b/>
                        </w:rPr>
                        <w:t>Engr.</w:t>
                      </w:r>
                      <w:r w:rsidR="001D52BB">
                        <w:rPr>
                          <w:rFonts w:cstheme="minorHAnsi"/>
                          <w:b/>
                        </w:rPr>
                        <w:t xml:space="preserve"> </w:t>
                      </w:r>
                      <w:r w:rsidRPr="008A4ACC">
                        <w:rPr>
                          <w:rFonts w:cstheme="minorHAnsi"/>
                          <w:b/>
                        </w:rPr>
                        <w:t>Atilano C. Mendoza</w:t>
                      </w:r>
                      <w:r w:rsidRPr="008A4ACC">
                        <w:rPr>
                          <w:rFonts w:cstheme="minorHAnsi"/>
                          <w:b/>
                        </w:rPr>
                        <w:br/>
                      </w:r>
                      <w:r w:rsidRPr="008A4ACC">
                        <w:rPr>
                          <w:rFonts w:cstheme="minorHAnsi"/>
                        </w:rPr>
                        <w:t>Businessman</w:t>
                      </w:r>
                      <w:r w:rsidRPr="008A4ACC">
                        <w:rPr>
                          <w:rFonts w:cstheme="minorHAnsi"/>
                        </w:rPr>
                        <w:br/>
                        <w:t>0936-924-1914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740E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-51705</wp:posOffset>
                </wp:positionV>
                <wp:extent cx="4940300" cy="797560"/>
                <wp:effectExtent l="0" t="0" r="12700" b="215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0" cy="797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4ADEBB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BC1" w:rsidRPr="00F71BC1" w:rsidRDefault="00F71BC1" w:rsidP="001268A7">
                            <w:pPr>
                              <w:spacing w:line="240" w:lineRule="auto"/>
                              <w:jc w:val="both"/>
                              <w:rPr>
                                <w:b/>
                                <w:color w:val="4ADEBB"/>
                              </w:rPr>
                            </w:pPr>
                            <w:r w:rsidRPr="00F71BC1">
                              <w:rPr>
                                <w:b/>
                                <w:color w:val="27D3AA"/>
                              </w:rPr>
                              <w:t>OBJECTIVE</w:t>
                            </w:r>
                            <w:r>
                              <w:rPr>
                                <w:b/>
                                <w:color w:val="4ADEBB"/>
                              </w:rPr>
                              <w:br/>
                            </w:r>
                            <w:r w:rsidRPr="0003639D">
                              <w:rPr>
                                <w:rFonts w:cstheme="minorHAnsi"/>
                              </w:rPr>
                              <w:t>To gain more knowledge and skills in the field of Electronics and Communication Engineering, that will strengthen my education and professional skills and to significantly contribute to the company’s organizational objectives.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-4.05pt;width:389pt;height:62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" fillcolor="white [3212]" strokecolor="#4adebb">
                <v:textbox>
                  <w:txbxContent>
                    <w:p w:rsidR="00F71BC1" w:rsidRPr="00F71BC1" w:rsidRDefault="00F71BC1" w:rsidP="001268A7">
                      <w:pPr>
                        <w:spacing w:line="240" w:lineRule="auto"/>
                        <w:jc w:val="both"/>
                        <w:rPr>
                          <w:b/>
                          <w:color w:val="4ADEBB"/>
                        </w:rPr>
                      </w:pPr>
                      <w:r w:rsidRPr="00F71BC1">
                        <w:rPr>
                          <w:b/>
                          <w:color w:val="27D3AA"/>
                        </w:rPr>
                        <w:t>OBJECTIVE</w:t>
                      </w:r>
                      <w:r>
                        <w:rPr>
                          <w:b/>
                          <w:color w:val="4ADEBB"/>
                        </w:rPr>
                        <w:br/>
                      </w:r>
                      <w:r w:rsidRPr="0003639D">
                        <w:rPr>
                          <w:rFonts w:cstheme="minorHAnsi"/>
                        </w:rPr>
                        <w:t>To gain more knowledge and skills in the field of Electronics and Communication Engineering, that will strengthen my education and professional skills and to significantly contribute to the company’s organizational objectives.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740E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1CDC49F" wp14:editId="7DFD05A3">
                <wp:simplePos x="0" y="0"/>
                <wp:positionH relativeFrom="margin">
                  <wp:posOffset>0</wp:posOffset>
                </wp:positionH>
                <wp:positionV relativeFrom="paragraph">
                  <wp:posOffset>745602</wp:posOffset>
                </wp:positionV>
                <wp:extent cx="4533265" cy="2686685"/>
                <wp:effectExtent l="0" t="0" r="19685" b="1841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265" cy="2686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ADEBB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68A7" w:rsidRDefault="00F71BC1" w:rsidP="00284CC0">
                            <w:pPr>
                              <w:spacing w:after="0" w:line="240" w:lineRule="auto"/>
                              <w:rPr>
                                <w:b/>
                                <w:color w:val="27D3AA"/>
                              </w:rPr>
                            </w:pPr>
                            <w:r w:rsidRPr="00F71BC1">
                              <w:rPr>
                                <w:b/>
                                <w:color w:val="27D3AA"/>
                              </w:rPr>
                              <w:t>EDUCATIO</w:t>
                            </w:r>
                            <w:r w:rsidR="00284CC0">
                              <w:rPr>
                                <w:b/>
                                <w:color w:val="27D3AA"/>
                              </w:rPr>
                              <w:t>N</w:t>
                            </w:r>
                          </w:p>
                          <w:p w:rsidR="00284CC0" w:rsidRDefault="00ED5BB2" w:rsidP="008A4AC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cstheme="minorHAnsi"/>
                              </w:rPr>
                            </w:pPr>
                            <w:r w:rsidRPr="00284CC0">
                              <w:rPr>
                                <w:rFonts w:cstheme="minorHAnsi"/>
                                <w:b/>
                              </w:rPr>
                              <w:t>Bachelor of Science Electronic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s</w:t>
                            </w:r>
                            <w:r w:rsidRPr="00284CC0">
                              <w:rPr>
                                <w:rFonts w:cstheme="minorHAnsi"/>
                                <w:b/>
                              </w:rPr>
                              <w:t xml:space="preserve"> and Communication Engineering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  <w:r w:rsidR="00F71BC1" w:rsidRPr="00284CC0">
                              <w:rPr>
                                <w:rFonts w:cstheme="minorHAnsi"/>
                                <w:b/>
                              </w:rPr>
                              <w:t>AMA Computer College Malolos</w:t>
                            </w:r>
                            <w:r w:rsidR="00F71BC1" w:rsidRPr="00284CC0"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  <w:r w:rsidR="00F71BC1" w:rsidRPr="00284CC0">
                              <w:rPr>
                                <w:rFonts w:cstheme="minorHAnsi"/>
                              </w:rPr>
                              <w:t>Sumapang Matanda, Malolos City</w:t>
                            </w:r>
                            <w:r w:rsidR="00F71BC1" w:rsidRPr="00284CC0">
                              <w:rPr>
                                <w:rFonts w:cstheme="minorHAnsi"/>
                              </w:rPr>
                              <w:br/>
                              <w:t>A.Y. 2015-present</w:t>
                            </w:r>
                          </w:p>
                          <w:p w:rsidR="001268A7" w:rsidRPr="00284CC0" w:rsidRDefault="00ED5BB2" w:rsidP="008A4AC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cstheme="minorHAnsi"/>
                              </w:rPr>
                            </w:pPr>
                            <w:r w:rsidRPr="00284CC0">
                              <w:rPr>
                                <w:rFonts w:cstheme="minorHAnsi"/>
                                <w:b/>
                              </w:rPr>
                              <w:t xml:space="preserve">Bachelor of Science in General Engineering 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  <w:r w:rsidR="00F71BC1" w:rsidRPr="00284CC0">
                              <w:rPr>
                                <w:rFonts w:cstheme="minorHAnsi"/>
                                <w:b/>
                              </w:rPr>
                              <w:t>Bulacan State University-Bustos Campus</w:t>
                            </w:r>
                            <w:r w:rsidR="00F71BC1" w:rsidRPr="00284CC0"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  <w:r w:rsidR="00F71BC1" w:rsidRPr="00284CC0">
                              <w:rPr>
                                <w:rFonts w:cstheme="minorHAnsi"/>
                              </w:rPr>
                              <w:t>Bustos, Bulacan</w:t>
                            </w:r>
                            <w:r w:rsidR="00F71BC1" w:rsidRPr="00284CC0">
                              <w:rPr>
                                <w:rFonts w:cstheme="minorHAnsi"/>
                              </w:rPr>
                              <w:br/>
                              <w:t>A.Y. 2014-2015</w:t>
                            </w:r>
                          </w:p>
                          <w:p w:rsidR="001268A7" w:rsidRPr="001268A7" w:rsidRDefault="00F71BC1" w:rsidP="008A4AC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left="270" w:hanging="270"/>
                              <w:rPr>
                                <w:b/>
                                <w:color w:val="4ADEBB"/>
                              </w:rPr>
                            </w:pPr>
                            <w:r w:rsidRPr="001D52BB">
                              <w:rPr>
                                <w:rFonts w:cstheme="minorHAnsi"/>
                              </w:rPr>
                              <w:t>Balagtas National Agricultural High School</w:t>
                            </w:r>
                            <w:r w:rsidRPr="001268A7">
                              <w:rPr>
                                <w:rFonts w:cstheme="minorHAnsi"/>
                              </w:rPr>
                              <w:br/>
                              <w:t>Pulong Gubat, Balagtas, Bulacan</w:t>
                            </w:r>
                            <w:r w:rsidRPr="001268A7">
                              <w:rPr>
                                <w:rFonts w:cstheme="minorHAnsi"/>
                              </w:rPr>
                              <w:br/>
                              <w:t>A.Y. 2010-2014</w:t>
                            </w:r>
                          </w:p>
                          <w:p w:rsidR="00F71BC1" w:rsidRPr="001268A7" w:rsidRDefault="00F71BC1" w:rsidP="008A4AC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left="270" w:hanging="270"/>
                              <w:rPr>
                                <w:b/>
                                <w:color w:val="4ADEBB"/>
                              </w:rPr>
                            </w:pPr>
                            <w:r w:rsidRPr="001D52BB">
                              <w:rPr>
                                <w:rFonts w:cstheme="minorHAnsi"/>
                              </w:rPr>
                              <w:t>Gentle Shepherd Montessori</w:t>
                            </w:r>
                            <w:r w:rsidRPr="001268A7"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  <w:r w:rsidRPr="001268A7">
                              <w:rPr>
                                <w:rFonts w:cstheme="minorHAnsi"/>
                              </w:rPr>
                              <w:t>Siling Matanda, Pandi, Bulacan</w:t>
                            </w:r>
                            <w:r w:rsidRPr="001268A7">
                              <w:rPr>
                                <w:rFonts w:cstheme="minorHAnsi"/>
                              </w:rPr>
                              <w:br/>
                              <w:t>A.Y. 2004-2010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58.7pt;width:356.95pt;height:211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" filled="f" strokecolor="#4adebb">
                <v:textbox>
                  <w:txbxContent>
                    <w:p w:rsidR="001268A7" w:rsidRDefault="00F71BC1" w:rsidP="00284CC0">
                      <w:pPr>
                        <w:spacing w:after="0" w:line="240" w:lineRule="auto"/>
                        <w:rPr>
                          <w:b/>
                          <w:color w:val="27D3AA"/>
                        </w:rPr>
                      </w:pPr>
                      <w:r w:rsidRPr="00F71BC1">
                        <w:rPr>
                          <w:b/>
                          <w:color w:val="27D3AA"/>
                        </w:rPr>
                        <w:t>EDUCATIO</w:t>
                      </w:r>
                      <w:r w:rsidR="00284CC0">
                        <w:rPr>
                          <w:b/>
                          <w:color w:val="27D3AA"/>
                        </w:rPr>
                        <w:t>N</w:t>
                      </w:r>
                    </w:p>
                    <w:p w:rsidR="00284CC0" w:rsidRDefault="00ED5BB2" w:rsidP="008A4AC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270" w:hanging="270"/>
                        <w:rPr>
                          <w:rFonts w:cstheme="minorHAnsi"/>
                        </w:rPr>
                      </w:pPr>
                      <w:r w:rsidRPr="00284CC0">
                        <w:rPr>
                          <w:rFonts w:cstheme="minorHAnsi"/>
                          <w:b/>
                        </w:rPr>
                        <w:t>Bachelor of Science Electronic</w:t>
                      </w:r>
                      <w:r>
                        <w:rPr>
                          <w:rFonts w:cstheme="minorHAnsi"/>
                          <w:b/>
                        </w:rPr>
                        <w:t>s</w:t>
                      </w:r>
                      <w:r w:rsidRPr="00284CC0">
                        <w:rPr>
                          <w:rFonts w:cstheme="minorHAnsi"/>
                          <w:b/>
                        </w:rPr>
                        <w:t xml:space="preserve"> and Communication Engineering</w:t>
                      </w:r>
                      <w:r>
                        <w:rPr>
                          <w:rFonts w:cstheme="minorHAnsi"/>
                          <w:b/>
                        </w:rPr>
                        <w:br/>
                      </w:r>
                      <w:r w:rsidR="00F71BC1" w:rsidRPr="00284CC0">
                        <w:rPr>
                          <w:rFonts w:cstheme="minorHAnsi"/>
                          <w:b/>
                        </w:rPr>
                        <w:t>AMA Computer College Malolos</w:t>
                      </w:r>
                      <w:r w:rsidR="00F71BC1" w:rsidRPr="00284CC0">
                        <w:rPr>
                          <w:rFonts w:cstheme="minorHAnsi"/>
                          <w:b/>
                        </w:rPr>
                        <w:br/>
                      </w:r>
                      <w:r w:rsidR="00F71BC1" w:rsidRPr="00284CC0">
                        <w:rPr>
                          <w:rFonts w:cstheme="minorHAnsi"/>
                        </w:rPr>
                        <w:t>Sumapang Matanda, Malolos City</w:t>
                      </w:r>
                      <w:r w:rsidR="00F71BC1" w:rsidRPr="00284CC0">
                        <w:rPr>
                          <w:rFonts w:cstheme="minorHAnsi"/>
                        </w:rPr>
                        <w:br/>
                        <w:t>A.Y. 2015-present</w:t>
                      </w:r>
                    </w:p>
                    <w:p w:rsidR="001268A7" w:rsidRPr="00284CC0" w:rsidRDefault="00ED5BB2" w:rsidP="008A4AC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ind w:left="270" w:hanging="270"/>
                        <w:rPr>
                          <w:rFonts w:cstheme="minorHAnsi"/>
                        </w:rPr>
                      </w:pPr>
                      <w:r w:rsidRPr="00284CC0">
                        <w:rPr>
                          <w:rFonts w:cstheme="minorHAnsi"/>
                          <w:b/>
                        </w:rPr>
                        <w:t xml:space="preserve">Bachelor of Science in General Engineering </w:t>
                      </w:r>
                      <w:r>
                        <w:rPr>
                          <w:rFonts w:cstheme="minorHAnsi"/>
                          <w:b/>
                        </w:rPr>
                        <w:br/>
                      </w:r>
                      <w:r w:rsidR="00F71BC1" w:rsidRPr="00284CC0">
                        <w:rPr>
                          <w:rFonts w:cstheme="minorHAnsi"/>
                          <w:b/>
                        </w:rPr>
                        <w:t>Bulacan State University-Bustos Campus</w:t>
                      </w:r>
                      <w:r w:rsidR="00F71BC1" w:rsidRPr="00284CC0">
                        <w:rPr>
                          <w:rFonts w:cstheme="minorHAnsi"/>
                          <w:b/>
                        </w:rPr>
                        <w:br/>
                      </w:r>
                      <w:r w:rsidR="00F71BC1" w:rsidRPr="00284CC0">
                        <w:rPr>
                          <w:rFonts w:cstheme="minorHAnsi"/>
                        </w:rPr>
                        <w:t>Bustos, Bulacan</w:t>
                      </w:r>
                      <w:r w:rsidR="00F71BC1" w:rsidRPr="00284CC0">
                        <w:rPr>
                          <w:rFonts w:cstheme="minorHAnsi"/>
                        </w:rPr>
                        <w:br/>
                        <w:t>A.Y. 2014-2015</w:t>
                      </w:r>
                    </w:p>
                    <w:p w:rsidR="001268A7" w:rsidRPr="001268A7" w:rsidRDefault="00F71BC1" w:rsidP="008A4AC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ind w:left="270" w:hanging="270"/>
                        <w:rPr>
                          <w:b/>
                          <w:color w:val="4ADEBB"/>
                        </w:rPr>
                      </w:pPr>
                      <w:r w:rsidRPr="001D52BB">
                        <w:rPr>
                          <w:rFonts w:cstheme="minorHAnsi"/>
                        </w:rPr>
                        <w:t>Balagtas National Agricultural High School</w:t>
                      </w:r>
                      <w:r w:rsidRPr="001268A7">
                        <w:rPr>
                          <w:rFonts w:cstheme="minorHAnsi"/>
                        </w:rPr>
                        <w:br/>
                        <w:t>Pulong Gubat, Balagtas, Bulacan</w:t>
                      </w:r>
                      <w:r w:rsidRPr="001268A7">
                        <w:rPr>
                          <w:rFonts w:cstheme="minorHAnsi"/>
                        </w:rPr>
                        <w:br/>
                        <w:t>A.Y. 2010-2014</w:t>
                      </w:r>
                    </w:p>
                    <w:p w:rsidR="00F71BC1" w:rsidRPr="001268A7" w:rsidRDefault="00F71BC1" w:rsidP="008A4AC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ind w:left="270" w:hanging="270"/>
                        <w:rPr>
                          <w:b/>
                          <w:color w:val="4ADEBB"/>
                        </w:rPr>
                      </w:pPr>
                      <w:r w:rsidRPr="001D52BB">
                        <w:rPr>
                          <w:rFonts w:cstheme="minorHAnsi"/>
                        </w:rPr>
                        <w:t>Gentle Shepherd Montessori</w:t>
                      </w:r>
                      <w:r w:rsidRPr="001268A7">
                        <w:rPr>
                          <w:rFonts w:cstheme="minorHAnsi"/>
                          <w:b/>
                        </w:rPr>
                        <w:br/>
                      </w:r>
                      <w:r w:rsidRPr="001268A7">
                        <w:rPr>
                          <w:rFonts w:cstheme="minorHAnsi"/>
                        </w:rPr>
                        <w:t>Siling Matanda, Pandi, Bulacan</w:t>
                      </w:r>
                      <w:r w:rsidRPr="001268A7">
                        <w:rPr>
                          <w:rFonts w:cstheme="minorHAnsi"/>
                        </w:rPr>
                        <w:br/>
                        <w:t>A.Y. 2004-2010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1153" w:rsidRPr="001268A7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121D83" wp14:editId="78030E51">
                <wp:simplePos x="0" y="0"/>
                <wp:positionH relativeFrom="margin">
                  <wp:posOffset>0</wp:posOffset>
                </wp:positionH>
                <wp:positionV relativeFrom="paragraph">
                  <wp:posOffset>7323671</wp:posOffset>
                </wp:positionV>
                <wp:extent cx="6845300" cy="7620"/>
                <wp:effectExtent l="0" t="0" r="31750" b="3048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7D3A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76.65pt" to="539pt,5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" strokecolor="#27d3aa" strokeweight="1.5pt">
                <w10:wrap anchorx="margin"/>
              </v:line>
            </w:pict>
          </mc:Fallback>
        </mc:AlternateContent>
      </w:r>
      <w:r w:rsidR="00BF1153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C6E7D2" wp14:editId="4EB81A5C">
                <wp:simplePos x="0" y="0"/>
                <wp:positionH relativeFrom="margin">
                  <wp:align>right</wp:align>
                </wp:positionH>
                <wp:positionV relativeFrom="paragraph">
                  <wp:posOffset>2225675</wp:posOffset>
                </wp:positionV>
                <wp:extent cx="2303780" cy="5020945"/>
                <wp:effectExtent l="0" t="0" r="20320" b="2730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780" cy="5021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4ADEBB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68A7" w:rsidRDefault="002645C2" w:rsidP="008A4ACC">
                            <w:pPr>
                              <w:tabs>
                                <w:tab w:val="left" w:pos="108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4ADEBB"/>
                              </w:rPr>
                            </w:pPr>
                            <w:r w:rsidRPr="002645C2">
                              <w:rPr>
                                <w:rFonts w:cstheme="minorHAnsi"/>
                                <w:b/>
                                <w:color w:val="4ADEBB"/>
                              </w:rPr>
                              <w:t>SEMINARS ATTENDED</w:t>
                            </w:r>
                          </w:p>
                          <w:p w:rsidR="001268A7" w:rsidRPr="001268A7" w:rsidRDefault="002645C2" w:rsidP="00D04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080"/>
                              </w:tabs>
                              <w:spacing w:line="240" w:lineRule="auto"/>
                              <w:ind w:left="360"/>
                              <w:rPr>
                                <w:rFonts w:cstheme="minorHAnsi"/>
                                <w:b/>
                              </w:rPr>
                            </w:pPr>
                            <w:r w:rsidRPr="00495205">
                              <w:rPr>
                                <w:rFonts w:cstheme="minorHAnsi"/>
                                <w:b/>
                              </w:rPr>
                              <w:t>IECEP NATIONAL STUDENT SUMMIT 2018</w:t>
                            </w:r>
                            <w:r w:rsidRPr="001268A7">
                              <w:rPr>
                                <w:rFonts w:cstheme="minorHAnsi"/>
                              </w:rPr>
                              <w:br/>
                              <w:t>University of the Philippines, Quezon city</w:t>
                            </w:r>
                            <w:r w:rsidRPr="001268A7">
                              <w:rPr>
                                <w:rFonts w:cstheme="minorHAnsi"/>
                              </w:rPr>
                              <w:br/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November 10, 2018</w:t>
                            </w:r>
                          </w:p>
                          <w:p w:rsidR="001268A7" w:rsidRDefault="002645C2" w:rsidP="00D04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080"/>
                              </w:tabs>
                              <w:spacing w:line="240" w:lineRule="auto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268A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Restricted Radiotelephone Operator’s (RLM) Certificate for Land Mobile Stations, Digital Mobile Radio, Amateur Radio, First Class Radiotelephone Operator)</w:t>
                            </w:r>
                            <w:r w:rsidRPr="001268A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Polytechnic University of the Philippines-Mabini Campus, Santa Mesa, Manila</w:t>
                            </w:r>
                            <w:r w:rsidR="001268A7"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October 22, 2018</w:t>
                            </w:r>
                          </w:p>
                          <w:p w:rsidR="001268A7" w:rsidRDefault="002645C2" w:rsidP="00D04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080"/>
                              </w:tabs>
                              <w:spacing w:line="240" w:lineRule="auto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268A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Solar Photovoltaic System Workshop</w:t>
                            </w:r>
                            <w:r w:rsidRPr="001268A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Malolos City</w:t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Dec 2017</w:t>
                            </w:r>
                          </w:p>
                          <w:p w:rsidR="001268A7" w:rsidRDefault="002645C2" w:rsidP="00D04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080"/>
                              </w:tabs>
                              <w:spacing w:line="240" w:lineRule="auto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268A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IECEP-Bulsu SC Excellerate Seminar 2017</w:t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Bulacan State University</w:t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November 18, 2017</w:t>
                            </w:r>
                          </w:p>
                          <w:p w:rsidR="001268A7" w:rsidRPr="001268A7" w:rsidRDefault="001268A7" w:rsidP="00D04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080"/>
                              </w:tabs>
                              <w:spacing w:line="240" w:lineRule="auto"/>
                              <w:ind w:left="36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268A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Basic Electro-Pneumatics</w:t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AMACC-MALOLOS</w:t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October 10, 2017</w:t>
                            </w:r>
                          </w:p>
                          <w:p w:rsidR="001268A7" w:rsidRPr="001268A7" w:rsidRDefault="001268A7" w:rsidP="00D04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080"/>
                              </w:tabs>
                              <w:spacing w:line="240" w:lineRule="auto"/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268A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Fluke Networks CCTT Associate Program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  <w:r w:rsidRPr="001268A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Bulacan State University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Pr="0003639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March 26,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30.2pt;margin-top:175.25pt;width:181.4pt;height:395.3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" fillcolor="white [3212]" strokecolor="#4adebb">
                <v:textbox>
                  <w:txbxContent>
                    <w:p w:rsidR="001268A7" w:rsidRDefault="002645C2" w:rsidP="008A4ACC">
                      <w:pPr>
                        <w:tabs>
                          <w:tab w:val="left" w:pos="1080"/>
                        </w:tabs>
                        <w:spacing w:after="0" w:line="240" w:lineRule="auto"/>
                        <w:rPr>
                          <w:rFonts w:cstheme="minorHAnsi"/>
                          <w:b/>
                          <w:color w:val="4ADEBB"/>
                        </w:rPr>
                      </w:pPr>
                      <w:r w:rsidRPr="002645C2">
                        <w:rPr>
                          <w:rFonts w:cstheme="minorHAnsi"/>
                          <w:b/>
                          <w:color w:val="4ADEBB"/>
                        </w:rPr>
                        <w:t>SEMINARS ATTENDED</w:t>
                      </w:r>
                    </w:p>
                    <w:p w:rsidR="001268A7" w:rsidRPr="001268A7" w:rsidRDefault="002645C2" w:rsidP="00D04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1080"/>
                        </w:tabs>
                        <w:spacing w:line="240" w:lineRule="auto"/>
                        <w:ind w:left="360"/>
                        <w:rPr>
                          <w:rFonts w:cstheme="minorHAnsi"/>
                          <w:b/>
                        </w:rPr>
                      </w:pPr>
                      <w:r w:rsidRPr="00495205">
                        <w:rPr>
                          <w:rFonts w:cstheme="minorHAnsi"/>
                          <w:b/>
                        </w:rPr>
                        <w:t>IECEP NATIONAL STUDENT SUMMIT 2018</w:t>
                      </w:r>
                      <w:r w:rsidRPr="001268A7">
                        <w:rPr>
                          <w:rFonts w:cstheme="minorHAnsi"/>
                        </w:rPr>
                        <w:br/>
                        <w:t>University of the Philippines, Quezon city</w:t>
                      </w:r>
                      <w:r w:rsidRPr="001268A7">
                        <w:rPr>
                          <w:rFonts w:cstheme="minorHAnsi"/>
                        </w:rPr>
                        <w:br/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t>November 10, 2018</w:t>
                      </w:r>
                    </w:p>
                    <w:p w:rsidR="001268A7" w:rsidRDefault="002645C2" w:rsidP="00D04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1080"/>
                        </w:tabs>
                        <w:spacing w:line="240" w:lineRule="auto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268A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Restricted Radiotelephone Operator’s (RLM) Certificate for Land Mobile Stations, Digital Mobile Radio, Amateur Radio, First Class Radiotelephone Operator)</w:t>
                      </w:r>
                      <w:r w:rsidRPr="001268A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br/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t>Polytechnic University of the Philippines-Mabini Campus, Santa Mesa, Manila</w:t>
                      </w:r>
                      <w:r w:rsidR="001268A7"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t>October 22, 2018</w:t>
                      </w:r>
                    </w:p>
                    <w:p w:rsidR="001268A7" w:rsidRDefault="002645C2" w:rsidP="00D04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1080"/>
                        </w:tabs>
                        <w:spacing w:line="240" w:lineRule="auto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268A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Solar Photovoltaic System Workshop</w:t>
                      </w:r>
                      <w:r w:rsidRPr="001268A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br/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t>Malolos City</w:t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Dec 2017</w:t>
                      </w:r>
                    </w:p>
                    <w:p w:rsidR="001268A7" w:rsidRDefault="002645C2" w:rsidP="00D04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1080"/>
                        </w:tabs>
                        <w:spacing w:line="240" w:lineRule="auto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268A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IECEP-Bulsu SC Excellerate Seminar 2017</w:t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Bulacan State University</w:t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November 18, 2017</w:t>
                      </w:r>
                    </w:p>
                    <w:p w:rsidR="001268A7" w:rsidRPr="001268A7" w:rsidRDefault="001268A7" w:rsidP="00D04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1080"/>
                        </w:tabs>
                        <w:spacing w:line="240" w:lineRule="auto"/>
                        <w:ind w:left="36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268A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Basic Electro-Pneumatics</w:t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AMACC-MALOLOS</w:t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October 10, 2017</w:t>
                      </w:r>
                    </w:p>
                    <w:p w:rsidR="001268A7" w:rsidRPr="001268A7" w:rsidRDefault="001268A7" w:rsidP="00D04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1080"/>
                        </w:tabs>
                        <w:spacing w:line="240" w:lineRule="auto"/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268A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Fluke Networks CCTT Associate Program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br/>
                      </w:r>
                      <w:r w:rsidRPr="001268A7">
                        <w:rPr>
                          <w:rFonts w:ascii="Arial" w:hAnsi="Arial" w:cs="Arial"/>
                          <w:sz w:val="20"/>
                          <w:szCs w:val="20"/>
                        </w:rPr>
                        <w:t>Bulacan State University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Pr="0003639D">
                        <w:rPr>
                          <w:rFonts w:ascii="Arial" w:hAnsi="Arial" w:cs="Arial"/>
                          <w:sz w:val="20"/>
                          <w:szCs w:val="20"/>
                        </w:rPr>
                        <w:t>March 26, 2017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1153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2A6C770" wp14:editId="633DE761">
                <wp:simplePos x="0" y="0"/>
                <wp:positionH relativeFrom="margin">
                  <wp:posOffset>0</wp:posOffset>
                </wp:positionH>
                <wp:positionV relativeFrom="paragraph">
                  <wp:posOffset>5737860</wp:posOffset>
                </wp:positionV>
                <wp:extent cx="4533265" cy="1509395"/>
                <wp:effectExtent l="0" t="0" r="19685" b="1460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265" cy="1509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4ADEBB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68A7" w:rsidRPr="001268A7" w:rsidRDefault="001268A7" w:rsidP="00EA356E">
                            <w:pPr>
                              <w:spacing w:after="0" w:line="240" w:lineRule="auto"/>
                              <w:rPr>
                                <w:b/>
                                <w:color w:val="27D3AA"/>
                              </w:rPr>
                            </w:pPr>
                            <w:r>
                              <w:rPr>
                                <w:b/>
                                <w:color w:val="27D3AA"/>
                              </w:rPr>
                              <w:t>SKILLS</w:t>
                            </w:r>
                          </w:p>
                          <w:p w:rsidR="001268A7" w:rsidRPr="0003639D" w:rsidRDefault="001268A7" w:rsidP="00EA356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270" w:hanging="270"/>
                              <w:rPr>
                                <w:rFonts w:cstheme="minorHAnsi"/>
                                <w:szCs w:val="24"/>
                              </w:rPr>
                            </w:pPr>
                            <w:r w:rsidRPr="0003639D">
                              <w:rPr>
                                <w:rFonts w:cstheme="minorHAnsi"/>
                                <w:szCs w:val="24"/>
                              </w:rPr>
                              <w:t>Proficient of creating Local area network.</w:t>
                            </w:r>
                          </w:p>
                          <w:p w:rsidR="001268A7" w:rsidRPr="0003639D" w:rsidRDefault="001268A7" w:rsidP="00EA356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270" w:hanging="270"/>
                              <w:rPr>
                                <w:rFonts w:cstheme="minorHAnsi"/>
                                <w:szCs w:val="24"/>
                              </w:rPr>
                            </w:pPr>
                            <w:r w:rsidRPr="0003639D">
                              <w:rPr>
                                <w:rFonts w:cstheme="minorHAnsi"/>
                                <w:szCs w:val="24"/>
                              </w:rPr>
                              <w:t>Proficient of trouble shooting computer hardware, and installing operating system.</w:t>
                            </w:r>
                          </w:p>
                          <w:p w:rsidR="001268A7" w:rsidRPr="0003639D" w:rsidRDefault="001268A7" w:rsidP="00EA356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270" w:hanging="270"/>
                              <w:rPr>
                                <w:rFonts w:cstheme="minorHAnsi"/>
                                <w:szCs w:val="24"/>
                              </w:rPr>
                            </w:pPr>
                            <w:r w:rsidRPr="0003639D">
                              <w:rPr>
                                <w:rFonts w:cstheme="minorHAnsi"/>
                                <w:szCs w:val="24"/>
                              </w:rPr>
                              <w:t>Capable of trouble shooting electronic device.</w:t>
                            </w:r>
                          </w:p>
                          <w:p w:rsidR="001268A7" w:rsidRPr="0003639D" w:rsidRDefault="001268A7" w:rsidP="00EA356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270" w:hanging="270"/>
                              <w:rPr>
                                <w:rFonts w:cstheme="minorHAnsi"/>
                                <w:szCs w:val="24"/>
                              </w:rPr>
                            </w:pPr>
                            <w:r w:rsidRPr="0003639D">
                              <w:rPr>
                                <w:rFonts w:cstheme="minorHAnsi"/>
                                <w:szCs w:val="24"/>
                              </w:rPr>
                              <w:t>Proficient of using Microsoft Office applications</w:t>
                            </w:r>
                          </w:p>
                          <w:p w:rsidR="001268A7" w:rsidRPr="0003639D" w:rsidRDefault="001268A7" w:rsidP="00EA356E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270" w:hanging="270"/>
                              <w:rPr>
                                <w:rFonts w:cstheme="minorHAnsi"/>
                                <w:szCs w:val="24"/>
                              </w:rPr>
                            </w:pPr>
                            <w:r w:rsidRPr="0003639D">
                              <w:rPr>
                                <w:rFonts w:cstheme="minorHAnsi"/>
                                <w:szCs w:val="24"/>
                              </w:rPr>
                              <w:t>Capable of using software applications such as Multisim, Picosoft, and Fluidsim.</w:t>
                            </w:r>
                          </w:p>
                          <w:p w:rsidR="001268A7" w:rsidRDefault="001268A7" w:rsidP="00EA356E">
                            <w:pPr>
                              <w:spacing w:line="240" w:lineRule="auto"/>
                              <w:rPr>
                                <w:b/>
                                <w:color w:val="27D3A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0;margin-top:451.8pt;width:356.95pt;height:118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" fillcolor="white [3212]" strokecolor="#4adebb">
                <v:textbox>
                  <w:txbxContent>
                    <w:p w:rsidR="001268A7" w:rsidRPr="001268A7" w:rsidRDefault="001268A7" w:rsidP="00EA356E">
                      <w:pPr>
                        <w:spacing w:after="0" w:line="240" w:lineRule="auto"/>
                        <w:rPr>
                          <w:b/>
                          <w:color w:val="27D3AA"/>
                        </w:rPr>
                      </w:pPr>
                      <w:r>
                        <w:rPr>
                          <w:b/>
                          <w:color w:val="27D3AA"/>
                        </w:rPr>
                        <w:t>SKILLS</w:t>
                      </w:r>
                    </w:p>
                    <w:p w:rsidR="001268A7" w:rsidRPr="0003639D" w:rsidRDefault="001268A7" w:rsidP="00EA356E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270" w:hanging="270"/>
                        <w:rPr>
                          <w:rFonts w:cstheme="minorHAnsi"/>
                          <w:szCs w:val="24"/>
                        </w:rPr>
                      </w:pPr>
                      <w:r w:rsidRPr="0003639D">
                        <w:rPr>
                          <w:rFonts w:cstheme="minorHAnsi"/>
                          <w:szCs w:val="24"/>
                        </w:rPr>
                        <w:t>Proficient of creating Local area network.</w:t>
                      </w:r>
                    </w:p>
                    <w:p w:rsidR="001268A7" w:rsidRPr="0003639D" w:rsidRDefault="001268A7" w:rsidP="00EA356E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270" w:hanging="270"/>
                        <w:rPr>
                          <w:rFonts w:cstheme="minorHAnsi"/>
                          <w:szCs w:val="24"/>
                        </w:rPr>
                      </w:pPr>
                      <w:r w:rsidRPr="0003639D">
                        <w:rPr>
                          <w:rFonts w:cstheme="minorHAnsi"/>
                          <w:szCs w:val="24"/>
                        </w:rPr>
                        <w:t>Proficient of trouble shooting computer hardware, and installing operating system.</w:t>
                      </w:r>
                    </w:p>
                    <w:p w:rsidR="001268A7" w:rsidRPr="0003639D" w:rsidRDefault="001268A7" w:rsidP="00EA356E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270" w:hanging="270"/>
                        <w:rPr>
                          <w:rFonts w:cstheme="minorHAnsi"/>
                          <w:szCs w:val="24"/>
                        </w:rPr>
                      </w:pPr>
                      <w:r w:rsidRPr="0003639D">
                        <w:rPr>
                          <w:rFonts w:cstheme="minorHAnsi"/>
                          <w:szCs w:val="24"/>
                        </w:rPr>
                        <w:t>Capable of trouble shooting electronic device.</w:t>
                      </w:r>
                    </w:p>
                    <w:p w:rsidR="001268A7" w:rsidRPr="0003639D" w:rsidRDefault="001268A7" w:rsidP="00EA356E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270" w:hanging="270"/>
                        <w:rPr>
                          <w:rFonts w:cstheme="minorHAnsi"/>
                          <w:szCs w:val="24"/>
                        </w:rPr>
                      </w:pPr>
                      <w:r w:rsidRPr="0003639D">
                        <w:rPr>
                          <w:rFonts w:cstheme="minorHAnsi"/>
                          <w:szCs w:val="24"/>
                        </w:rPr>
                        <w:t>Proficient of using Microsoft Office applications</w:t>
                      </w:r>
                    </w:p>
                    <w:p w:rsidR="001268A7" w:rsidRPr="0003639D" w:rsidRDefault="001268A7" w:rsidP="00EA356E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270" w:hanging="270"/>
                        <w:rPr>
                          <w:rFonts w:cstheme="minorHAnsi"/>
                          <w:szCs w:val="24"/>
                        </w:rPr>
                      </w:pPr>
                      <w:r w:rsidRPr="0003639D">
                        <w:rPr>
                          <w:rFonts w:cstheme="minorHAnsi"/>
                          <w:szCs w:val="24"/>
                        </w:rPr>
                        <w:t>Capable of using software applications such as Multisim, Picosoft, and Fluidsim.</w:t>
                      </w:r>
                    </w:p>
                    <w:p w:rsidR="001268A7" w:rsidRDefault="001268A7" w:rsidP="00EA356E">
                      <w:pPr>
                        <w:spacing w:line="240" w:lineRule="auto"/>
                        <w:rPr>
                          <w:b/>
                          <w:color w:val="27D3A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1153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1D8511A" wp14:editId="72AC259D">
                <wp:simplePos x="0" y="0"/>
                <wp:positionH relativeFrom="margin">
                  <wp:align>left</wp:align>
                </wp:positionH>
                <wp:positionV relativeFrom="paragraph">
                  <wp:posOffset>3417570</wp:posOffset>
                </wp:positionV>
                <wp:extent cx="4533265" cy="2374265"/>
                <wp:effectExtent l="0" t="0" r="19685" b="2603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265" cy="23742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4ADEBB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45C2" w:rsidRDefault="001836D9" w:rsidP="00EA356E">
                            <w:pPr>
                              <w:spacing w:after="0" w:line="240" w:lineRule="auto"/>
                              <w:rPr>
                                <w:b/>
                                <w:color w:val="27D3AA"/>
                              </w:rPr>
                            </w:pPr>
                            <w:r>
                              <w:rPr>
                                <w:b/>
                                <w:color w:val="27D3AA"/>
                              </w:rPr>
                              <w:t>ACHIEVEMENTS/ RESPONSIBILITIES</w:t>
                            </w:r>
                          </w:p>
                          <w:p w:rsidR="002645C2" w:rsidRDefault="001836D9" w:rsidP="008A4AC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cstheme="minorHAnsi"/>
                              </w:rPr>
                            </w:pPr>
                            <w:r w:rsidRPr="002645C2">
                              <w:rPr>
                                <w:rFonts w:cstheme="minorHAnsi"/>
                                <w:b/>
                              </w:rPr>
                              <w:t>President and Head BOD of IECEP-AMACC Malolos SC local organization</w:t>
                            </w:r>
                            <w:r w:rsidRPr="002645C2">
                              <w:rPr>
                                <w:rFonts w:cstheme="minorHAnsi"/>
                                <w:b/>
                              </w:rPr>
                              <w:br/>
                            </w:r>
                            <w:r w:rsidRPr="002645C2">
                              <w:rPr>
                                <w:rFonts w:cstheme="minorHAnsi"/>
                              </w:rPr>
                              <w:t>A.Y 2018-2019</w:t>
                            </w:r>
                          </w:p>
                          <w:p w:rsidR="002645C2" w:rsidRDefault="001836D9" w:rsidP="008A4AC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cstheme="minorHAnsi"/>
                              </w:rPr>
                            </w:pPr>
                            <w:r w:rsidRPr="002645C2">
                              <w:rPr>
                                <w:rFonts w:cstheme="minorHAnsi"/>
                              </w:rPr>
                              <w:t>Vice President of IECEP-AMACC Malolos SC local organization</w:t>
                            </w:r>
                            <w:r w:rsidRPr="002645C2">
                              <w:rPr>
                                <w:rFonts w:cstheme="minorHAnsi"/>
                              </w:rPr>
                              <w:br/>
                              <w:t>A.Y. 2017-2018</w:t>
                            </w:r>
                          </w:p>
                          <w:p w:rsidR="002645C2" w:rsidRDefault="001836D9" w:rsidP="008A4AC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70" w:hanging="270"/>
                              <w:rPr>
                                <w:rFonts w:cstheme="minorHAnsi"/>
                              </w:rPr>
                            </w:pPr>
                            <w:r w:rsidRPr="002645C2">
                              <w:rPr>
                                <w:rFonts w:cstheme="minorHAnsi"/>
                              </w:rPr>
                              <w:t>Second trimester Dean’s lister</w:t>
                            </w:r>
                            <w:r w:rsidRPr="002645C2">
                              <w:rPr>
                                <w:rFonts w:cstheme="minorHAnsi"/>
                              </w:rPr>
                              <w:br/>
                              <w:t>A.Y. 2017-2018</w:t>
                            </w:r>
                          </w:p>
                          <w:p w:rsidR="002645C2" w:rsidRDefault="001836D9" w:rsidP="008A4AC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70" w:hanging="270"/>
                              <w:rPr>
                                <w:rFonts w:cstheme="minorHAnsi"/>
                              </w:rPr>
                            </w:pPr>
                            <w:r w:rsidRPr="002645C2">
                              <w:rPr>
                                <w:rFonts w:cstheme="minorHAnsi"/>
                              </w:rPr>
                              <w:t xml:space="preserve">First trimester Dean’s lister </w:t>
                            </w:r>
                            <w:r w:rsidRPr="002645C2">
                              <w:rPr>
                                <w:rFonts w:cstheme="minorHAnsi"/>
                              </w:rPr>
                              <w:br/>
                              <w:t>A.Y. 2017-2018</w:t>
                            </w:r>
                          </w:p>
                          <w:p w:rsidR="002645C2" w:rsidRDefault="001836D9" w:rsidP="008A4AC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70" w:hanging="270"/>
                              <w:rPr>
                                <w:rFonts w:cstheme="minorHAnsi"/>
                              </w:rPr>
                            </w:pPr>
                            <w:r w:rsidRPr="002645C2">
                              <w:rPr>
                                <w:rFonts w:cstheme="minorHAnsi"/>
                              </w:rPr>
                              <w:t>Second trimester Dean’s lister</w:t>
                            </w:r>
                            <w:r w:rsidRPr="002645C2">
                              <w:rPr>
                                <w:rFonts w:cstheme="minorHAnsi"/>
                              </w:rPr>
                              <w:br/>
                              <w:t>A.Y. 2016-2017</w:t>
                            </w:r>
                          </w:p>
                          <w:p w:rsidR="001836D9" w:rsidRPr="002645C2" w:rsidRDefault="001836D9" w:rsidP="008A4AC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left="270" w:hanging="270"/>
                              <w:rPr>
                                <w:rFonts w:cstheme="minorHAnsi"/>
                              </w:rPr>
                            </w:pPr>
                            <w:r w:rsidRPr="002645C2">
                              <w:rPr>
                                <w:rFonts w:cstheme="minorHAnsi"/>
                              </w:rPr>
                              <w:t>Computer hardware Servicing NCII Passer</w:t>
                            </w:r>
                            <w:r w:rsidRPr="002645C2">
                              <w:rPr>
                                <w:rFonts w:cstheme="minorHAnsi"/>
                              </w:rPr>
                              <w:br/>
                              <w:t>March 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269.1pt;width:356.95pt;height:186.9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" fillcolor="white [3212]" strokecolor="#4adebb">
                <v:textbox>
                  <w:txbxContent>
                    <w:p w:rsidR="002645C2" w:rsidRDefault="001836D9" w:rsidP="00EA356E">
                      <w:pPr>
                        <w:spacing w:after="0" w:line="240" w:lineRule="auto"/>
                        <w:rPr>
                          <w:b/>
                          <w:color w:val="27D3AA"/>
                        </w:rPr>
                      </w:pPr>
                      <w:r>
                        <w:rPr>
                          <w:b/>
                          <w:color w:val="27D3AA"/>
                        </w:rPr>
                        <w:t>ACHIEVEMENTS/ RESPONSIBILITIES</w:t>
                      </w:r>
                    </w:p>
                    <w:p w:rsidR="002645C2" w:rsidRDefault="001836D9" w:rsidP="008A4AC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 w:hanging="270"/>
                        <w:rPr>
                          <w:rFonts w:cstheme="minorHAnsi"/>
                        </w:rPr>
                      </w:pPr>
                      <w:r w:rsidRPr="002645C2">
                        <w:rPr>
                          <w:rFonts w:cstheme="minorHAnsi"/>
                          <w:b/>
                        </w:rPr>
                        <w:t>President and Head BOD of IECEP-AMACC Malolos SC local organization</w:t>
                      </w:r>
                      <w:r w:rsidRPr="002645C2">
                        <w:rPr>
                          <w:rFonts w:cstheme="minorHAnsi"/>
                          <w:b/>
                        </w:rPr>
                        <w:br/>
                      </w:r>
                      <w:r w:rsidRPr="002645C2">
                        <w:rPr>
                          <w:rFonts w:cstheme="minorHAnsi"/>
                        </w:rPr>
                        <w:t>A.Y 2018-2019</w:t>
                      </w:r>
                    </w:p>
                    <w:p w:rsidR="002645C2" w:rsidRDefault="001836D9" w:rsidP="008A4AC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 w:hanging="270"/>
                        <w:rPr>
                          <w:rFonts w:cstheme="minorHAnsi"/>
                        </w:rPr>
                      </w:pPr>
                      <w:r w:rsidRPr="002645C2">
                        <w:rPr>
                          <w:rFonts w:cstheme="minorHAnsi"/>
                        </w:rPr>
                        <w:t>Vice President of IECEP-AMACC Malolos SC local organization</w:t>
                      </w:r>
                      <w:r w:rsidRPr="002645C2">
                        <w:rPr>
                          <w:rFonts w:cstheme="minorHAnsi"/>
                        </w:rPr>
                        <w:br/>
                        <w:t>A.Y. 2017-2018</w:t>
                      </w:r>
                    </w:p>
                    <w:p w:rsidR="002645C2" w:rsidRDefault="001836D9" w:rsidP="008A4AC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70" w:hanging="270"/>
                        <w:rPr>
                          <w:rFonts w:cstheme="minorHAnsi"/>
                        </w:rPr>
                      </w:pPr>
                      <w:r w:rsidRPr="002645C2">
                        <w:rPr>
                          <w:rFonts w:cstheme="minorHAnsi"/>
                        </w:rPr>
                        <w:t>Second trimester Dean’s lister</w:t>
                      </w:r>
                      <w:r w:rsidRPr="002645C2">
                        <w:rPr>
                          <w:rFonts w:cstheme="minorHAnsi"/>
                        </w:rPr>
                        <w:br/>
                        <w:t>A.Y. 2017-2018</w:t>
                      </w:r>
                    </w:p>
                    <w:p w:rsidR="002645C2" w:rsidRDefault="001836D9" w:rsidP="008A4AC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70" w:hanging="270"/>
                        <w:rPr>
                          <w:rFonts w:cstheme="minorHAnsi"/>
                        </w:rPr>
                      </w:pPr>
                      <w:r w:rsidRPr="002645C2">
                        <w:rPr>
                          <w:rFonts w:cstheme="minorHAnsi"/>
                        </w:rPr>
                        <w:t xml:space="preserve">First trimester Dean’s lister </w:t>
                      </w:r>
                      <w:r w:rsidRPr="002645C2">
                        <w:rPr>
                          <w:rFonts w:cstheme="minorHAnsi"/>
                        </w:rPr>
                        <w:br/>
                        <w:t>A.Y. 2017-2018</w:t>
                      </w:r>
                    </w:p>
                    <w:p w:rsidR="002645C2" w:rsidRDefault="001836D9" w:rsidP="008A4AC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70" w:hanging="270"/>
                        <w:rPr>
                          <w:rFonts w:cstheme="minorHAnsi"/>
                        </w:rPr>
                      </w:pPr>
                      <w:r w:rsidRPr="002645C2">
                        <w:rPr>
                          <w:rFonts w:cstheme="minorHAnsi"/>
                        </w:rPr>
                        <w:t>Second trimester Dean’s lister</w:t>
                      </w:r>
                      <w:r w:rsidRPr="002645C2">
                        <w:rPr>
                          <w:rFonts w:cstheme="minorHAnsi"/>
                        </w:rPr>
                        <w:br/>
                        <w:t>A.Y. 2016-2017</w:t>
                      </w:r>
                    </w:p>
                    <w:p w:rsidR="001836D9" w:rsidRPr="002645C2" w:rsidRDefault="001836D9" w:rsidP="008A4AC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ind w:left="270" w:hanging="270"/>
                        <w:rPr>
                          <w:rFonts w:cstheme="minorHAnsi"/>
                        </w:rPr>
                      </w:pPr>
                      <w:r w:rsidRPr="002645C2">
                        <w:rPr>
                          <w:rFonts w:cstheme="minorHAnsi"/>
                        </w:rPr>
                        <w:t>Computer hardware Servicing NCII Passer</w:t>
                      </w:r>
                      <w:r w:rsidRPr="002645C2">
                        <w:rPr>
                          <w:rFonts w:cstheme="minorHAnsi"/>
                        </w:rPr>
                        <w:br/>
                        <w:t>March 2014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7881" w:rsidRPr="001268A7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-1136015</wp:posOffset>
                </wp:positionV>
                <wp:extent cx="1828800" cy="1828800"/>
                <wp:effectExtent l="0" t="0" r="19050" b="19050"/>
                <wp:wrapNone/>
                <wp:docPr id="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rgbClr val="4ADEB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16E6" w:rsidRDefault="00B216E6" w:rsidP="00B216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2" style="position:absolute;margin-left:92.8pt;margin-top:-89.45pt;width:2in;height:2in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" fillcolor="white [3212]" strokecolor="#4adebb" strokeweight=".25pt">
                <v:path arrowok="t"/>
                <v:textbox>
                  <w:txbxContent>
                    <w:p w:rsidR="00B216E6" w:rsidRDefault="00B216E6" w:rsidP="00B216E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C797A" w:rsidRPr="001268A7" w:rsidSect="00D2573D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03F" w:rsidRDefault="007A003F" w:rsidP="00743AE6">
      <w:pPr>
        <w:spacing w:after="0" w:line="240" w:lineRule="auto"/>
      </w:pPr>
      <w:r>
        <w:separator/>
      </w:r>
    </w:p>
  </w:endnote>
  <w:endnote w:type="continuationSeparator" w:id="0">
    <w:p w:rsidR="007A003F" w:rsidRDefault="007A003F" w:rsidP="00743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356E" w:rsidRPr="00FD2B04" w:rsidRDefault="00EA356E" w:rsidP="00EA356E">
    <w:pPr>
      <w:tabs>
        <w:tab w:val="left" w:pos="0"/>
        <w:tab w:val="left" w:pos="90"/>
        <w:tab w:val="left" w:pos="1080"/>
      </w:tabs>
      <w:spacing w:line="240" w:lineRule="auto"/>
      <w:jc w:val="center"/>
      <w:rPr>
        <w:rFonts w:cstheme="minorHAnsi"/>
        <w:i/>
      </w:rPr>
    </w:pPr>
    <w:r w:rsidRPr="00FD2B04">
      <w:rPr>
        <w:rFonts w:cstheme="minorHAnsi"/>
        <w:i/>
      </w:rPr>
      <w:t>I hereby certify that the above information is true and correct to the best of my knowledge and belief.</w:t>
    </w:r>
  </w:p>
  <w:p w:rsidR="00EA356E" w:rsidRDefault="00EA356E" w:rsidP="00EA356E">
    <w:pPr>
      <w:pStyle w:val="NoSpacing"/>
      <w:ind w:left="720"/>
      <w:jc w:val="right"/>
      <w:rPr>
        <w:rFonts w:cstheme="minorHAnsi"/>
        <w:b/>
        <w:u w:val="single"/>
      </w:rPr>
    </w:pPr>
    <w:r w:rsidRPr="0003639D">
      <w:rPr>
        <w:rFonts w:cstheme="minorHAnsi"/>
        <w:b/>
        <w:u w:val="single"/>
      </w:rPr>
      <w:t>CARLO DOMINIC M. DE GUZMAN</w:t>
    </w:r>
  </w:p>
  <w:p w:rsidR="00EA356E" w:rsidRDefault="00EA356E" w:rsidP="00EA356E">
    <w:pPr>
      <w:pStyle w:val="NoSpacing"/>
      <w:ind w:left="720"/>
    </w:pP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  <w:t xml:space="preserve">      Applicant</w:t>
    </w:r>
    <w:r w:rsidRPr="0003639D">
      <w:rPr>
        <w:rFonts w:cstheme="minorHAns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03F" w:rsidRDefault="007A003F" w:rsidP="00743AE6">
      <w:pPr>
        <w:spacing w:after="0" w:line="240" w:lineRule="auto"/>
      </w:pPr>
      <w:r>
        <w:separator/>
      </w:r>
    </w:p>
  </w:footnote>
  <w:footnote w:type="continuationSeparator" w:id="0">
    <w:p w:rsidR="007A003F" w:rsidRDefault="007A003F" w:rsidP="00743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8A7" w:rsidRPr="00973400" w:rsidRDefault="000C7881" w:rsidP="001268A7">
    <w:pPr>
      <w:spacing w:line="240" w:lineRule="auto"/>
      <w:rPr>
        <w:rFonts w:cstheme="minorHAnsi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F9FD746" wp14:editId="42127A96">
              <wp:simplePos x="0" y="0"/>
              <wp:positionH relativeFrom="margin">
                <wp:align>left</wp:align>
              </wp:positionH>
              <wp:positionV relativeFrom="paragraph">
                <wp:posOffset>10436</wp:posOffset>
              </wp:positionV>
              <wp:extent cx="4940300" cy="884555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40300" cy="88455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27D3AA">
                              <a:tint val="66000"/>
                              <a:satMod val="160000"/>
                            </a:srgbClr>
                          </a:gs>
                          <a:gs pos="50000">
                            <a:srgbClr val="27D3AA">
                              <a:tint val="44500"/>
                              <a:satMod val="160000"/>
                            </a:srgbClr>
                          </a:gs>
                          <a:gs pos="100000">
                            <a:srgbClr val="27D3AA">
                              <a:tint val="23500"/>
                              <a:satMod val="160000"/>
                            </a:srgbClr>
                          </a:gs>
                        </a:gsLst>
                        <a:lin ang="16200000" scaled="1"/>
                        <a:tileRect/>
                      </a:gra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C7881" w:rsidRPr="00973400" w:rsidRDefault="000C7881" w:rsidP="000C7881">
                          <w:pPr>
                            <w:spacing w:line="240" w:lineRule="auto"/>
                            <w:rPr>
                              <w:rFonts w:cstheme="minorHAnsi"/>
                            </w:rPr>
                          </w:pPr>
                          <w:r w:rsidRPr="00973400">
                            <w:rPr>
                              <w:rFonts w:cstheme="minorHAnsi"/>
                              <w:b/>
                              <w:sz w:val="36"/>
                              <w:szCs w:val="36"/>
                            </w:rPr>
                            <w:t>CARLO DOMINIC MARQUEZ-DE GUZMAN</w:t>
                          </w:r>
                          <w:r w:rsidRPr="00973400">
                            <w:rPr>
                              <w:rFonts w:cstheme="minorHAnsi"/>
                              <w:b/>
                              <w:sz w:val="28"/>
                            </w:rPr>
                            <w:br/>
                          </w:r>
                          <w:r w:rsidRPr="00973400">
                            <w:rPr>
                              <w:rFonts w:cstheme="minorHAnsi"/>
                            </w:rPr>
                            <w:t>129 Sitio Silangan, Pinagkuartelan, Pandi, Bulacan</w:t>
                          </w:r>
                          <w:r w:rsidRPr="00973400">
                            <w:rPr>
                              <w:rFonts w:cstheme="minorHAnsi"/>
                            </w:rPr>
                            <w:br/>
                            <w:t>0956-235-2487</w:t>
                          </w:r>
                          <w:r w:rsidRPr="00973400">
                            <w:rPr>
                              <w:rFonts w:cstheme="minorHAnsi"/>
                            </w:rPr>
                            <w:br/>
                          </w:r>
                          <w:hyperlink r:id="rId1" w:history="1">
                            <w:r w:rsidRPr="00973400">
                              <w:rPr>
                                <w:rStyle w:val="Hyperlink"/>
                                <w:rFonts w:cstheme="minorHAnsi"/>
                              </w:rPr>
                              <w:t>carlo.dg1@yahoo.com</w:t>
                            </w:r>
                          </w:hyperlink>
                        </w:p>
                        <w:p w:rsidR="000C7881" w:rsidRPr="00F71BC1" w:rsidRDefault="000C7881" w:rsidP="000C7881">
                          <w:pPr>
                            <w:spacing w:line="240" w:lineRule="auto"/>
                            <w:jc w:val="both"/>
                            <w:rPr>
                              <w:b/>
                              <w:color w:val="4ADEB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0;margin-top:.8pt;width:389pt;height:69.6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" fillcolor="#8cf7d2" stroked="f">
              <v:fill color2="#defbf0" rotate="t" angle="180" colors="0 #8cf7d2;.5 #baf8e2;1 #defbf0" focus="100%" type="gradient"/>
              <v:textbox>
                <w:txbxContent>
                  <w:p w:rsidR="000C7881" w:rsidRPr="00973400" w:rsidRDefault="000C7881" w:rsidP="000C7881">
                    <w:pPr>
                      <w:spacing w:line="240" w:lineRule="auto"/>
                      <w:rPr>
                        <w:rFonts w:cstheme="minorHAnsi"/>
                      </w:rPr>
                    </w:pPr>
                    <w:r w:rsidRPr="00973400">
                      <w:rPr>
                        <w:rFonts w:cstheme="minorHAnsi"/>
                        <w:b/>
                        <w:sz w:val="36"/>
                        <w:szCs w:val="36"/>
                      </w:rPr>
                      <w:t>CARLO DOMINIC MARQUEZ-DE GUZMAN</w:t>
                    </w:r>
                    <w:r w:rsidRPr="00973400">
                      <w:rPr>
                        <w:rFonts w:cstheme="minorHAnsi"/>
                        <w:b/>
                        <w:sz w:val="28"/>
                      </w:rPr>
                      <w:br/>
                    </w:r>
                    <w:r w:rsidRPr="00973400">
                      <w:rPr>
                        <w:rFonts w:cstheme="minorHAnsi"/>
                      </w:rPr>
                      <w:t>129 Sitio Silangan, Pinagkuartelan, Pandi, Bulacan</w:t>
                    </w:r>
                    <w:r w:rsidRPr="00973400">
                      <w:rPr>
                        <w:rFonts w:cstheme="minorHAnsi"/>
                      </w:rPr>
                      <w:br/>
                      <w:t>0956-235-2487</w:t>
                    </w:r>
                    <w:r w:rsidRPr="00973400">
                      <w:rPr>
                        <w:rFonts w:cstheme="minorHAnsi"/>
                      </w:rPr>
                      <w:br/>
                    </w:r>
                    <w:hyperlink r:id="rId2" w:history="1">
                      <w:r w:rsidRPr="00973400">
                        <w:rPr>
                          <w:rStyle w:val="Hyperlink"/>
                          <w:rFonts w:cstheme="minorHAnsi"/>
                        </w:rPr>
                        <w:t>carlo.dg1@yahoo.com</w:t>
                      </w:r>
                    </w:hyperlink>
                  </w:p>
                  <w:p w:rsidR="000C7881" w:rsidRPr="00F71BC1" w:rsidRDefault="000C7881" w:rsidP="000C7881">
                    <w:pPr>
                      <w:spacing w:line="240" w:lineRule="auto"/>
                      <w:jc w:val="both"/>
                      <w:rPr>
                        <w:b/>
                        <w:color w:val="4ADEBB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cstheme="minorHAnsi"/>
        <w:b/>
        <w:sz w:val="36"/>
        <w:szCs w:val="36"/>
      </w:rPr>
      <w:br/>
    </w:r>
    <w:r w:rsidR="001268A7" w:rsidRPr="00973400">
      <w:rPr>
        <w:rFonts w:cstheme="minorHAnsi"/>
        <w:b/>
        <w:sz w:val="28"/>
      </w:rPr>
      <w:br/>
    </w:r>
    <w:r w:rsidR="001268A7" w:rsidRPr="00973400">
      <w:rPr>
        <w:rFonts w:cstheme="minorHAnsi"/>
      </w:rPr>
      <w:br/>
    </w:r>
    <w:r w:rsidR="001268A7" w:rsidRPr="00973400">
      <w:rPr>
        <w:rFonts w:cstheme="minorHAnsi"/>
      </w:rPr>
      <w:b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A6B1C"/>
    <w:multiLevelType w:val="hybridMultilevel"/>
    <w:tmpl w:val="16FE5C60"/>
    <w:lvl w:ilvl="0" w:tplc="49222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D6D7B"/>
    <w:multiLevelType w:val="hybridMultilevel"/>
    <w:tmpl w:val="B50638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C322D8"/>
    <w:multiLevelType w:val="hybridMultilevel"/>
    <w:tmpl w:val="8FE6F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0B1891"/>
    <w:multiLevelType w:val="hybridMultilevel"/>
    <w:tmpl w:val="666A8134"/>
    <w:lvl w:ilvl="0" w:tplc="49222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DF51D1"/>
    <w:multiLevelType w:val="hybridMultilevel"/>
    <w:tmpl w:val="18281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1B5350"/>
    <w:multiLevelType w:val="hybridMultilevel"/>
    <w:tmpl w:val="C7EC2140"/>
    <w:lvl w:ilvl="0" w:tplc="1070F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6C59A8"/>
    <w:multiLevelType w:val="hybridMultilevel"/>
    <w:tmpl w:val="85B6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6E6"/>
    <w:rsid w:val="00072355"/>
    <w:rsid w:val="000A149B"/>
    <w:rsid w:val="000C7881"/>
    <w:rsid w:val="00120EB9"/>
    <w:rsid w:val="001268A7"/>
    <w:rsid w:val="00156E2B"/>
    <w:rsid w:val="001836D9"/>
    <w:rsid w:val="00194323"/>
    <w:rsid w:val="001975B5"/>
    <w:rsid w:val="001D52BB"/>
    <w:rsid w:val="002161FC"/>
    <w:rsid w:val="002645C2"/>
    <w:rsid w:val="00284CC0"/>
    <w:rsid w:val="00300AB7"/>
    <w:rsid w:val="003677B6"/>
    <w:rsid w:val="003A2066"/>
    <w:rsid w:val="003E3C95"/>
    <w:rsid w:val="0041704E"/>
    <w:rsid w:val="00427E2F"/>
    <w:rsid w:val="00495205"/>
    <w:rsid w:val="0051536F"/>
    <w:rsid w:val="00531092"/>
    <w:rsid w:val="005622A2"/>
    <w:rsid w:val="00564308"/>
    <w:rsid w:val="005C4749"/>
    <w:rsid w:val="005F2B13"/>
    <w:rsid w:val="00675730"/>
    <w:rsid w:val="006B14D9"/>
    <w:rsid w:val="00743AE6"/>
    <w:rsid w:val="007A003F"/>
    <w:rsid w:val="007A630E"/>
    <w:rsid w:val="007E03DA"/>
    <w:rsid w:val="007E410C"/>
    <w:rsid w:val="00801DA4"/>
    <w:rsid w:val="008A4ACC"/>
    <w:rsid w:val="008C3942"/>
    <w:rsid w:val="00973400"/>
    <w:rsid w:val="0097448A"/>
    <w:rsid w:val="009C06E8"/>
    <w:rsid w:val="00AA1CCA"/>
    <w:rsid w:val="00B216E6"/>
    <w:rsid w:val="00B231E1"/>
    <w:rsid w:val="00BF1153"/>
    <w:rsid w:val="00C365CB"/>
    <w:rsid w:val="00C52C79"/>
    <w:rsid w:val="00C61AB6"/>
    <w:rsid w:val="00CA0A0E"/>
    <w:rsid w:val="00CC797A"/>
    <w:rsid w:val="00D04152"/>
    <w:rsid w:val="00D11392"/>
    <w:rsid w:val="00D2573D"/>
    <w:rsid w:val="00D674A1"/>
    <w:rsid w:val="00D7740E"/>
    <w:rsid w:val="00DE5A44"/>
    <w:rsid w:val="00EA356E"/>
    <w:rsid w:val="00ED5BB2"/>
    <w:rsid w:val="00EE0808"/>
    <w:rsid w:val="00EF1D81"/>
    <w:rsid w:val="00F11EE5"/>
    <w:rsid w:val="00F71BC1"/>
    <w:rsid w:val="00FC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235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7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9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3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AE6"/>
  </w:style>
  <w:style w:type="paragraph" w:styleId="Footer">
    <w:name w:val="footer"/>
    <w:basedOn w:val="Normal"/>
    <w:link w:val="FooterChar"/>
    <w:uiPriority w:val="99"/>
    <w:unhideWhenUsed/>
    <w:rsid w:val="00743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AE6"/>
  </w:style>
  <w:style w:type="character" w:styleId="Hyperlink">
    <w:name w:val="Hyperlink"/>
    <w:basedOn w:val="DefaultParagraphFont"/>
    <w:uiPriority w:val="99"/>
    <w:unhideWhenUsed/>
    <w:rsid w:val="00743AE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61FC"/>
    <w:pPr>
      <w:spacing w:after="0" w:line="240" w:lineRule="auto"/>
    </w:pPr>
    <w:tblPr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45C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1268A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268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235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7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9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3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AE6"/>
  </w:style>
  <w:style w:type="paragraph" w:styleId="Footer">
    <w:name w:val="footer"/>
    <w:basedOn w:val="Normal"/>
    <w:link w:val="FooterChar"/>
    <w:uiPriority w:val="99"/>
    <w:unhideWhenUsed/>
    <w:rsid w:val="00743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AE6"/>
  </w:style>
  <w:style w:type="character" w:styleId="Hyperlink">
    <w:name w:val="Hyperlink"/>
    <w:basedOn w:val="DefaultParagraphFont"/>
    <w:uiPriority w:val="99"/>
    <w:unhideWhenUsed/>
    <w:rsid w:val="00743AE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61FC"/>
    <w:pPr>
      <w:spacing w:after="0" w:line="240" w:lineRule="auto"/>
    </w:pPr>
    <w:tblPr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45C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1268A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26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arlo.dg1@yahoo.com" TargetMode="External"/><Relationship Id="rId1" Type="http://schemas.openxmlformats.org/officeDocument/2006/relationships/hyperlink" Target="mailto:carlo.dg1@yahoo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JT\ojt\CARLO%20DOMINIC%20RESUME%20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CARLO DOMINIC RESUME B</Template>
  <TotalTime>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Guzman</dc:creator>
  <cp:lastModifiedBy>De Guzman</cp:lastModifiedBy>
  <cp:revision>1</cp:revision>
  <cp:lastPrinted>2015-03-17T07:22:00Z</cp:lastPrinted>
  <dcterms:created xsi:type="dcterms:W3CDTF">2019-05-16T07:24:00Z</dcterms:created>
  <dcterms:modified xsi:type="dcterms:W3CDTF">2019-05-16T07:27:00Z</dcterms:modified>
</cp:coreProperties>
</file>